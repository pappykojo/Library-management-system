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C1EE4F" w14:textId="78F831C2" w:rsidR="00C6554A" w:rsidRPr="008B5277" w:rsidRDefault="0030554F" w:rsidP="00C6554A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>
        <w:rPr>
          <w:noProof/>
        </w:rPr>
        <w:drawing>
          <wp:inline distT="0" distB="0" distL="0" distR="0" wp14:anchorId="6499CF31" wp14:editId="210A076F">
            <wp:extent cx="5229224" cy="5238750"/>
            <wp:effectExtent l="0" t="0" r="0" b="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8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229224" cy="5238750"/>
                    </a:xfrm>
                    <a:prstGeom prst="rect">
                      <a:avLst/>
                    </a:prstGeom>
                    <a:noFill/>
                    <a:ln w="254000" cap="rnd"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bookmarkEnd w:id="3"/>
    <w:bookmarkEnd w:id="4"/>
    <w:p w14:paraId="7BDFF3A9" w14:textId="3C7F59C7" w:rsidR="00C6554A" w:rsidRDefault="009D553C" w:rsidP="00C6554A">
      <w:pPr>
        <w:pStyle w:val="Title"/>
      </w:pPr>
      <w:r>
        <w:t>Library Management System</w:t>
      </w:r>
    </w:p>
    <w:p w14:paraId="5993859E" w14:textId="715D9CB6" w:rsidR="00C6554A" w:rsidRPr="00D5413C" w:rsidRDefault="009D553C" w:rsidP="00C6554A">
      <w:pPr>
        <w:pStyle w:val="Subtitle"/>
      </w:pPr>
      <w:r>
        <w:t>A Guide to the project</w:t>
      </w:r>
    </w:p>
    <w:p w14:paraId="0B79D58B" w14:textId="4952169E" w:rsidR="00C6554A" w:rsidRDefault="00C6554A" w:rsidP="00C6554A">
      <w:pPr>
        <w:pStyle w:val="ContactInfo"/>
      </w:pPr>
      <w:r>
        <w:t xml:space="preserve"> | </w:t>
      </w:r>
      <w:r w:rsidR="009D553C">
        <w:t>Data Structures and Algorithms |</w:t>
      </w:r>
      <w:r w:rsidRPr="00D5413C">
        <w:t xml:space="preserve"> </w:t>
      </w:r>
      <w:r w:rsidR="009D553C">
        <w:fldChar w:fldCharType="begin"/>
      </w:r>
      <w:r w:rsidR="009D553C">
        <w:instrText xml:space="preserve"> DATE \@ "yyyy-MM-dd" </w:instrText>
      </w:r>
      <w:r w:rsidR="009D553C">
        <w:fldChar w:fldCharType="separate"/>
      </w:r>
      <w:r w:rsidR="009D553C">
        <w:rPr>
          <w:noProof/>
        </w:rPr>
        <w:t>2022-09-04</w:t>
      </w:r>
      <w:r w:rsidR="009D553C">
        <w:fldChar w:fldCharType="end"/>
      </w:r>
      <w:r>
        <w:br w:type="page"/>
      </w:r>
    </w:p>
    <w:p w14:paraId="5C01F27D" w14:textId="660447DC" w:rsidR="00C6554A" w:rsidRDefault="00ED5DE7" w:rsidP="00C6554A">
      <w:pPr>
        <w:pStyle w:val="Heading1"/>
      </w:pPr>
      <w:r>
        <w:lastRenderedPageBreak/>
        <w:t>Intro</w:t>
      </w:r>
    </w:p>
    <w:p w14:paraId="4D45A05B" w14:textId="7B4390E5" w:rsidR="00ED5DE7" w:rsidRPr="00ED5DE7" w:rsidRDefault="00ED5DE7" w:rsidP="00ED5DE7">
      <w:r>
        <w:t>This Guide is to help explain a few components of the code for the DSA Presentation on Tuesday</w:t>
      </w:r>
      <w:r w:rsidR="00A54120">
        <w:t xml:space="preserve">. Please note that the lecturer </w:t>
      </w:r>
      <w:r w:rsidR="00EF2966" w:rsidRPr="00EF2966">
        <w:t xml:space="preserve">will randomly choose </w:t>
      </w:r>
      <w:r w:rsidR="00EF2966">
        <w:t>who</w:t>
      </w:r>
      <w:r w:rsidR="00EF2966" w:rsidRPr="00EF2966">
        <w:t xml:space="preserve"> to </w:t>
      </w:r>
      <w:r w:rsidR="00EF2966">
        <w:t>pre</w:t>
      </w:r>
      <w:r w:rsidR="00EF2966" w:rsidRPr="00EF2966">
        <w:t>sent and answer the following questions</w:t>
      </w:r>
      <w:r w:rsidR="00A54120">
        <w:t>.</w:t>
      </w:r>
    </w:p>
    <w:p w14:paraId="39FB2BEC" w14:textId="34834FD1" w:rsidR="00C6554A" w:rsidRPr="00D5413C" w:rsidRDefault="00A54120" w:rsidP="00C6554A">
      <w:pPr>
        <w:pStyle w:val="Heading2"/>
      </w:pPr>
      <w:r>
        <w:t>Structure of guide</w:t>
      </w:r>
    </w:p>
    <w:p w14:paraId="2A15C17F" w14:textId="6A1AA357" w:rsidR="002C74C0" w:rsidRDefault="00A54120" w:rsidP="00A54120">
      <w:r>
        <w:t xml:space="preserve">This guide is very simple. It’s going to entail a few in-depth </w:t>
      </w:r>
      <w:r w:rsidR="00EF2966">
        <w:t>explanations</w:t>
      </w:r>
      <w:r>
        <w:t xml:space="preserve"> </w:t>
      </w:r>
      <w:r w:rsidR="00EF2966">
        <w:t>of</w:t>
      </w:r>
      <w:r>
        <w:t xml:space="preserve"> functions or code that </w:t>
      </w:r>
      <w:r w:rsidR="00EF2966">
        <w:t>are</w:t>
      </w:r>
      <w:r>
        <w:t xml:space="preserve"> somewhat confusing.</w:t>
      </w:r>
    </w:p>
    <w:p w14:paraId="1AF92E14" w14:textId="5718D93C" w:rsidR="00EF2966" w:rsidRDefault="00EF2966" w:rsidP="00A54120">
      <w:r>
        <w:t>The document would contain pictures of code snippets and their explanations.</w:t>
      </w:r>
    </w:p>
    <w:p w14:paraId="6F52AF2E" w14:textId="721D9CC8" w:rsidR="00DF73AD" w:rsidRDefault="00EF2966" w:rsidP="00A54120">
      <w:r>
        <w:t xml:space="preserve">The whole project can be found in this </w:t>
      </w:r>
      <w:hyperlink r:id="rId9" w:history="1">
        <w:r>
          <w:rPr>
            <w:rStyle w:val="Hyperlink"/>
          </w:rPr>
          <w:t>GitHub repository</w:t>
        </w:r>
      </w:hyperlink>
      <w:r>
        <w:t xml:space="preserve">. </w:t>
      </w:r>
    </w:p>
    <w:p w14:paraId="75148B9B" w14:textId="77777777" w:rsidR="00DF73AD" w:rsidRDefault="00DF73AD">
      <w:r>
        <w:br w:type="page"/>
      </w:r>
    </w:p>
    <w:p w14:paraId="46ACE6C3" w14:textId="2D112E92" w:rsidR="00EF2966" w:rsidRDefault="00DF73AD" w:rsidP="00DF73AD">
      <w:pPr>
        <w:pStyle w:val="Title"/>
      </w:pPr>
      <w:r>
        <w:lastRenderedPageBreak/>
        <w:t>Functions</w:t>
      </w:r>
    </w:p>
    <w:p w14:paraId="07345C6D" w14:textId="56412D19" w:rsidR="00DF73AD" w:rsidRDefault="00DF73AD" w:rsidP="00DF73AD">
      <w:pPr>
        <w:pStyle w:val="Heading1"/>
      </w:pPr>
      <w:r>
        <w:t xml:space="preserve"> def check_files_exist():</w:t>
      </w:r>
    </w:p>
    <w:p w14:paraId="1D6C094D" w14:textId="50935997" w:rsidR="00DF73AD" w:rsidRDefault="00DF73AD" w:rsidP="00DF73AD">
      <w:r>
        <w:rPr>
          <w:noProof/>
        </w:rPr>
        <w:drawing>
          <wp:inline distT="0" distB="0" distL="0" distR="0" wp14:anchorId="38CF1479" wp14:editId="00D398A3">
            <wp:extent cx="5486400" cy="4445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0CE6C" w14:textId="764E839F" w:rsidR="00DF73AD" w:rsidRDefault="00DF73AD" w:rsidP="00DF73AD">
      <w:r>
        <w:t xml:space="preserve">This code is to check if the necessary files </w:t>
      </w:r>
      <w:r w:rsidR="00A0734F">
        <w:t>needed for the program to function correctly, exist in the folder it’s in.</w:t>
      </w:r>
    </w:p>
    <w:p w14:paraId="3D1C6040" w14:textId="79F98E4D" w:rsidR="00A0734F" w:rsidRDefault="00A0734F" w:rsidP="00DF73AD">
      <w:r>
        <w:t>As the code implies, if it doesn’t exist, then the “</w:t>
      </w:r>
      <w:r>
        <w:rPr>
          <w:color w:val="F272AE" w:themeColor="accent2" w:themeTint="99"/>
        </w:rPr>
        <w:t xml:space="preserve">with </w:t>
      </w:r>
      <w:r>
        <w:rPr>
          <w:color w:val="FED36B" w:themeColor="accent3" w:themeTint="99"/>
        </w:rPr>
        <w:t>open()</w:t>
      </w:r>
      <w:r>
        <w:rPr>
          <w:color w:val="auto"/>
        </w:rPr>
        <w:t>”</w:t>
      </w:r>
      <w:r>
        <w:t xml:space="preserve"> function creates the file as a “write-binary (wb)” file.</w:t>
      </w:r>
    </w:p>
    <w:p w14:paraId="75D51755" w14:textId="63B8F24E" w:rsidR="005D2570" w:rsidRDefault="005D2570" w:rsidP="00DF73AD">
      <w:r w:rsidRPr="005D2570">
        <w:t xml:space="preserve">The </w:t>
      </w:r>
      <w:proofErr w:type="gramStart"/>
      <w:r w:rsidRPr="005D2570">
        <w:rPr>
          <w:color w:val="FED36B" w:themeColor="accent3" w:themeTint="99"/>
        </w:rPr>
        <w:t>dump(</w:t>
      </w:r>
      <w:proofErr w:type="gramEnd"/>
      <w:r w:rsidRPr="005D2570">
        <w:rPr>
          <w:color w:val="FED36B" w:themeColor="accent3" w:themeTint="99"/>
        </w:rPr>
        <w:t xml:space="preserve">) </w:t>
      </w:r>
      <w:r w:rsidRPr="005D2570">
        <w:t>method is used when the Python objects have to be stored in a file.</w:t>
      </w:r>
    </w:p>
    <w:p w14:paraId="49348DBA" w14:textId="77777777" w:rsidR="005D2570" w:rsidRDefault="005D2570">
      <w:r>
        <w:br w:type="page"/>
      </w:r>
    </w:p>
    <w:p w14:paraId="441F5065" w14:textId="4588D789" w:rsidR="006A576B" w:rsidRDefault="005D2570" w:rsidP="005D2570">
      <w:pPr>
        <w:pStyle w:val="Heading1"/>
      </w:pPr>
      <w:r>
        <w:lastRenderedPageBreak/>
        <w:t xml:space="preserve"> </w:t>
      </w:r>
      <w:r w:rsidR="006A576B">
        <w:t xml:space="preserve"> def add_</w:t>
      </w:r>
      <w:proofErr w:type="gramStart"/>
      <w:r w:rsidR="006A576B">
        <w:t>user(</w:t>
      </w:r>
      <w:proofErr w:type="gramEnd"/>
      <w:r w:rsidR="006A576B">
        <w:t>):</w:t>
      </w:r>
    </w:p>
    <w:p w14:paraId="2DC189B9" w14:textId="13613643" w:rsidR="006A576B" w:rsidRDefault="006A576B" w:rsidP="006A576B">
      <w:pPr>
        <w:jc w:val="center"/>
      </w:pPr>
      <w:r>
        <w:rPr>
          <w:noProof/>
        </w:rPr>
        <w:drawing>
          <wp:inline distT="0" distB="0" distL="0" distR="0" wp14:anchorId="2A0D5E22" wp14:editId="347BFB37">
            <wp:extent cx="5848350" cy="5486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748C" w14:textId="48B7F300" w:rsidR="006A576B" w:rsidRDefault="006A576B" w:rsidP="006A576B">
      <w:r>
        <w:t>This function is used to add a new user to the library.</w:t>
      </w:r>
    </w:p>
    <w:p w14:paraId="407409F0" w14:textId="54FD05BE" w:rsidR="006A576B" w:rsidRDefault="006A576B" w:rsidP="006A576B">
      <w:r>
        <w:t xml:space="preserve">From line 7, the code opens up the users.bin file in the folder and </w:t>
      </w:r>
      <w:r w:rsidR="001243D0">
        <w:t>labels</w:t>
      </w:r>
      <w:r>
        <w:t xml:space="preserve"> it as ‘</w:t>
      </w:r>
      <w:r w:rsidR="001243D0">
        <w:t>users’</w:t>
      </w:r>
      <w:r>
        <w:t xml:space="preserve">. Now it places the file (users), in a variable (users_dict) using the </w:t>
      </w:r>
      <w:r w:rsidRPr="001243D0">
        <w:rPr>
          <w:color w:val="FED36B" w:themeColor="accent3" w:themeTint="99"/>
        </w:rPr>
        <w:t xml:space="preserve">load() </w:t>
      </w:r>
      <w:r>
        <w:t>method.</w:t>
      </w:r>
    </w:p>
    <w:p w14:paraId="5D57CB39" w14:textId="77777777" w:rsidR="001243D0" w:rsidRDefault="001243D0" w:rsidP="006A576B">
      <w:r>
        <w:t xml:space="preserve">From lines 10 to 14, the program prompts the user to input the details of the new user to be added into the file ‘users. </w:t>
      </w:r>
    </w:p>
    <w:p w14:paraId="4BD5698E" w14:textId="3E8064E7" w:rsidR="001243D0" w:rsidRDefault="001243D0" w:rsidP="006A576B">
      <w:r>
        <w:t xml:space="preserve">The </w:t>
      </w:r>
      <w:r w:rsidRPr="001243D0">
        <w:rPr>
          <w:color w:val="007DEB" w:themeColor="background2" w:themeShade="80"/>
        </w:rPr>
        <w:t xml:space="preserve">user_id </w:t>
      </w:r>
      <w:r>
        <w:t xml:space="preserve">variable </w:t>
      </w:r>
      <w:r w:rsidR="00B77DB9">
        <w:t>takes</w:t>
      </w:r>
      <w:r>
        <w:t xml:space="preserve"> the length of the users.bin file and assigns it to the index of the new user making it the user ID of the new user.</w:t>
      </w:r>
    </w:p>
    <w:p w14:paraId="4A5CD29D" w14:textId="5EABC17E" w:rsidR="001243D0" w:rsidRDefault="001243D0" w:rsidP="006A576B">
      <w:r>
        <w:lastRenderedPageBreak/>
        <w:t xml:space="preserve">The users_dict variable is updated using the user_id to list the information got from the prompts. </w:t>
      </w:r>
    </w:p>
    <w:p w14:paraId="7E2AD4DD" w14:textId="3B99026E" w:rsidR="00B77DB9" w:rsidRDefault="00B77DB9" w:rsidP="006A576B">
      <w:r>
        <w:t>Lines 23 and 24 put everything back into the users.bin file.</w:t>
      </w:r>
    </w:p>
    <w:p w14:paraId="00FD3624" w14:textId="35E2CCBC" w:rsidR="00B77DB9" w:rsidRPr="001243D0" w:rsidRDefault="00B77DB9" w:rsidP="006A576B">
      <w:r>
        <w:t>Line 26 prints out a message that confirms everything has been successful.</w:t>
      </w:r>
    </w:p>
    <w:p w14:paraId="1C52B61D" w14:textId="2C212A76" w:rsidR="00B77DB9" w:rsidRDefault="00B77DB9" w:rsidP="005D2570">
      <w:pPr>
        <w:pStyle w:val="Heading1"/>
      </w:pPr>
      <w:r>
        <w:lastRenderedPageBreak/>
        <w:t xml:space="preserve"> def </w:t>
      </w:r>
      <w:proofErr w:type="spellStart"/>
      <w:r>
        <w:t>add_</w:t>
      </w:r>
      <w:proofErr w:type="gramStart"/>
      <w:r>
        <w:t>book</w:t>
      </w:r>
      <w:proofErr w:type="spellEnd"/>
      <w:r>
        <w:t>(</w:t>
      </w:r>
      <w:proofErr w:type="gramEnd"/>
      <w:r>
        <w:t>):</w:t>
      </w:r>
    </w:p>
    <w:p w14:paraId="0322A8F8" w14:textId="05671773" w:rsidR="005D2570" w:rsidRDefault="00B77DB9" w:rsidP="00B77DB9">
      <w:r>
        <w:rPr>
          <w:noProof/>
        </w:rPr>
        <w:drawing>
          <wp:inline distT="0" distB="0" distL="0" distR="0" wp14:anchorId="6A3F70B0" wp14:editId="7DCB3043">
            <wp:extent cx="5486400" cy="67024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70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B54E4" w14:textId="1701B90C" w:rsidR="00B77DB9" w:rsidRDefault="00B77DB9" w:rsidP="00B77DB9">
      <w:r>
        <w:t>This code does the same things as that of the previous function.</w:t>
      </w:r>
    </w:p>
    <w:p w14:paraId="3824ACAB" w14:textId="77777777" w:rsidR="00B77DB9" w:rsidRDefault="00B77DB9">
      <w:r>
        <w:br w:type="page"/>
      </w:r>
    </w:p>
    <w:p w14:paraId="0EBD80C5" w14:textId="0735C659" w:rsidR="00B77DB9" w:rsidRDefault="00EA0557" w:rsidP="00B77DB9">
      <w:pPr>
        <w:pStyle w:val="Heading1"/>
      </w:pPr>
      <w:r>
        <w:lastRenderedPageBreak/>
        <w:t xml:space="preserve">def </w:t>
      </w:r>
      <w:proofErr w:type="spellStart"/>
      <w:r>
        <w:t>search_</w:t>
      </w:r>
      <w:proofErr w:type="gramStart"/>
      <w:r>
        <w:t>book</w:t>
      </w:r>
      <w:proofErr w:type="spellEnd"/>
      <w:r>
        <w:t>(</w:t>
      </w:r>
      <w:proofErr w:type="gramEnd"/>
      <w:r>
        <w:t>):</w:t>
      </w:r>
    </w:p>
    <w:p w14:paraId="3506FE1A" w14:textId="3ACCB038" w:rsidR="00EA0557" w:rsidRPr="00EA0557" w:rsidRDefault="00EA0557" w:rsidP="00EA0557">
      <w:r>
        <w:rPr>
          <w:noProof/>
        </w:rPr>
        <w:drawing>
          <wp:inline distT="0" distB="0" distL="0" distR="0" wp14:anchorId="59911BAD" wp14:editId="18337870">
            <wp:extent cx="5486400" cy="43656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51630" w14:textId="1F99D1B1" w:rsidR="00B77DB9" w:rsidRDefault="00EA0557" w:rsidP="00B77DB9">
      <w:r>
        <w:t>Line 9 asks the user for the ID of the book to be searched. Line 10 declares a variable “</w:t>
      </w:r>
      <w:r w:rsidRPr="00EA0557">
        <w:rPr>
          <w:color w:val="007DEB" w:themeColor="background2" w:themeShade="80"/>
        </w:rPr>
        <w:t>book</w:t>
      </w:r>
      <w:r>
        <w:t xml:space="preserve">” which stores the information of the book found in the </w:t>
      </w:r>
      <w:r w:rsidRPr="00EA0557">
        <w:rPr>
          <w:color w:val="007DEB" w:themeColor="background2" w:themeShade="80"/>
        </w:rPr>
        <w:t xml:space="preserve">book_dict </w:t>
      </w:r>
      <w:r>
        <w:t xml:space="preserve">(which is also the file “books.bin”) </w:t>
      </w:r>
    </w:p>
    <w:p w14:paraId="6B0E4472" w14:textId="68B55CCC" w:rsidR="00293686" w:rsidRDefault="00EA0557" w:rsidP="00B77DB9">
      <w:r>
        <w:t xml:space="preserve">Line 11 prints the information in the </w:t>
      </w:r>
      <w:r w:rsidRPr="00EA0557">
        <w:rPr>
          <w:color w:val="007DEB" w:themeColor="background2" w:themeShade="80"/>
        </w:rPr>
        <w:t>book</w:t>
      </w:r>
      <w:r>
        <w:t xml:space="preserve"> variable</w:t>
      </w:r>
      <w:r>
        <w:t xml:space="preserve"> separating every</w:t>
      </w:r>
      <w:r w:rsidR="00F4338A">
        <w:t xml:space="preserve"> </w:t>
      </w:r>
      <w:r>
        <w:t xml:space="preserve">section with a </w:t>
      </w:r>
      <w:r w:rsidR="00293686">
        <w:t>“,” as indicated by the “</w:t>
      </w:r>
      <w:proofErr w:type="spellStart"/>
      <w:r w:rsidR="00293686" w:rsidRPr="00293686">
        <w:rPr>
          <w:color w:val="007DEB" w:themeColor="background2" w:themeShade="80"/>
        </w:rPr>
        <w:t>sep</w:t>
      </w:r>
      <w:proofErr w:type="spellEnd"/>
      <w:r w:rsidR="00293686">
        <w:t>” method.</w:t>
      </w:r>
    </w:p>
    <w:p w14:paraId="1D04DAA9" w14:textId="77777777" w:rsidR="00293686" w:rsidRDefault="00293686">
      <w:r>
        <w:br w:type="page"/>
      </w:r>
    </w:p>
    <w:p w14:paraId="143BD603" w14:textId="4BBDF74A" w:rsidR="00EA0557" w:rsidRDefault="00293686" w:rsidP="00293686">
      <w:pPr>
        <w:pStyle w:val="Heading1"/>
      </w:pPr>
      <w:r>
        <w:lastRenderedPageBreak/>
        <w:t xml:space="preserve">def </w:t>
      </w:r>
      <w:proofErr w:type="gramStart"/>
      <w:r>
        <w:t>borrow(</w:t>
      </w:r>
      <w:proofErr w:type="gramEnd"/>
      <w:r>
        <w:t>):</w:t>
      </w:r>
    </w:p>
    <w:p w14:paraId="51C4A2CE" w14:textId="238D8FA5" w:rsidR="00293686" w:rsidRDefault="00293686" w:rsidP="00293686">
      <w:r>
        <w:rPr>
          <w:noProof/>
        </w:rPr>
        <w:drawing>
          <wp:inline distT="0" distB="0" distL="0" distR="0" wp14:anchorId="422ED63C" wp14:editId="6688A778">
            <wp:extent cx="5486400" cy="46405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C79BF" w14:textId="3B7E5A14" w:rsidR="00F4338A" w:rsidRDefault="00293686" w:rsidP="00293686">
      <w:r>
        <w:t xml:space="preserve">Line 9 and 10 asks for the </w:t>
      </w:r>
      <w:r w:rsidR="00F4338A">
        <w:t>user’s</w:t>
      </w:r>
      <w:r>
        <w:t xml:space="preserve"> ID and the title of the book to be borrowed respectively and saves them in the variable borrows_dict</w:t>
      </w:r>
      <w:r w:rsidR="00F4338A">
        <w:t>. This gets dumped in the borrows.bin file</w:t>
      </w:r>
    </w:p>
    <w:p w14:paraId="795280D6" w14:textId="77777777" w:rsidR="00F4338A" w:rsidRDefault="00F4338A">
      <w:r>
        <w:br w:type="page"/>
      </w:r>
    </w:p>
    <w:p w14:paraId="2C5B093E" w14:textId="3EA4CA2F" w:rsidR="00293686" w:rsidRDefault="00F4338A" w:rsidP="00F4338A">
      <w:pPr>
        <w:pStyle w:val="Heading1"/>
      </w:pPr>
      <w:r>
        <w:lastRenderedPageBreak/>
        <w:t xml:space="preserve">def </w:t>
      </w:r>
      <w:proofErr w:type="spellStart"/>
      <w:r>
        <w:t>show_all_</w:t>
      </w:r>
      <w:proofErr w:type="gramStart"/>
      <w:r>
        <w:t>info</w:t>
      </w:r>
      <w:proofErr w:type="spellEnd"/>
      <w:r>
        <w:t>(</w:t>
      </w:r>
      <w:proofErr w:type="gramEnd"/>
      <w:r>
        <w:t>)</w:t>
      </w:r>
    </w:p>
    <w:p w14:paraId="52ED5094" w14:textId="2AD2BAED" w:rsidR="00F4338A" w:rsidRDefault="00F4338A" w:rsidP="00F4338A">
      <w:r>
        <w:rPr>
          <w:noProof/>
        </w:rPr>
        <w:drawing>
          <wp:inline distT="0" distB="0" distL="0" distR="0" wp14:anchorId="1BECF6D5" wp14:editId="131BC149">
            <wp:extent cx="6048375" cy="54768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9F2C8" w14:textId="0FAF08E7" w:rsidR="00F4338A" w:rsidRDefault="00F4338A" w:rsidP="00F4338A">
      <w:r>
        <w:t xml:space="preserve">Lines 5 to 7 has codes </w:t>
      </w:r>
      <w:r w:rsidR="00D10465">
        <w:t>to open</w:t>
      </w:r>
      <w:r>
        <w:t xml:space="preserve"> the saved files that has everything the program has ever saved. </w:t>
      </w:r>
    </w:p>
    <w:p w14:paraId="193E63F1" w14:textId="48F5319A" w:rsidR="00D10465" w:rsidRDefault="00F4338A" w:rsidP="00F4338A">
      <w:r>
        <w:t xml:space="preserve">Lines 10 to 13 </w:t>
      </w:r>
      <w:r w:rsidR="00D10465">
        <w:t>are</w:t>
      </w:r>
      <w:r>
        <w:t xml:space="preserve"> for loop</w:t>
      </w:r>
      <w:r w:rsidR="00D10465">
        <w:t>s</w:t>
      </w:r>
      <w:r>
        <w:t xml:space="preserve"> th</w:t>
      </w:r>
      <w:r w:rsidR="00D10465">
        <w:t>at</w:t>
      </w:r>
      <w:r>
        <w:t xml:space="preserve"> </w:t>
      </w:r>
      <w:r w:rsidR="00D10465">
        <w:t>print</w:t>
      </w:r>
      <w:r>
        <w:t xml:space="preserve"> every </w:t>
      </w:r>
      <w:r w:rsidR="00D10465">
        <w:t>user and his or her information unto the screen. The same thing happens in lines 16 to 18 and 22 to 23.</w:t>
      </w:r>
    </w:p>
    <w:p w14:paraId="017CB6D1" w14:textId="7125AE6A" w:rsidR="00D10465" w:rsidRDefault="00D10465" w:rsidP="00F4338A">
      <w:r>
        <w:t>Line 12 and 18 are variables that store the name and information separately and print them out using the range method ([:2])</w:t>
      </w:r>
    </w:p>
    <w:p w14:paraId="4DA10155" w14:textId="616C27A1" w:rsidR="004765CB" w:rsidRDefault="00D10465" w:rsidP="00F4338A">
      <w:r>
        <w:t xml:space="preserve">Lines 13 and 19 have a </w:t>
      </w:r>
      <w:proofErr w:type="gramStart"/>
      <w:r>
        <w:t>“</w:t>
      </w:r>
      <w:r w:rsidRPr="00D10465">
        <w:rPr>
          <w:color w:val="FED36B" w:themeColor="accent3" w:themeTint="99"/>
        </w:rPr>
        <w:t>.join</w:t>
      </w:r>
      <w:proofErr w:type="gramEnd"/>
      <w:r>
        <w:t>”</w:t>
      </w:r>
      <w:r w:rsidRPr="00D10465">
        <w:rPr>
          <w:color w:val="FED36B" w:themeColor="accent3" w:themeTint="99"/>
        </w:rPr>
        <w:t xml:space="preserve"> </w:t>
      </w:r>
      <w:r>
        <w:t>method</w:t>
      </w:r>
      <w:r w:rsidR="004765CB">
        <w:t>, it is used to concatenate any number of strings. The string with the method is inserted in between each given string, resulting in a new string.</w:t>
      </w:r>
    </w:p>
    <w:p w14:paraId="0D393298" w14:textId="77777777" w:rsidR="004765CB" w:rsidRDefault="004765CB">
      <w:r>
        <w:lastRenderedPageBreak/>
        <w:br w:type="page"/>
      </w:r>
    </w:p>
    <w:p w14:paraId="605ED977" w14:textId="4552C396" w:rsidR="00F4338A" w:rsidRPr="00F4338A" w:rsidRDefault="00F4338A" w:rsidP="00F4338A"/>
    <w:sectPr w:rsidR="00F4338A" w:rsidRPr="00F4338A">
      <w:footerReference w:type="default" r:id="rId16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EF3306" w14:textId="77777777" w:rsidR="005F79FD" w:rsidRDefault="005F79FD" w:rsidP="00C6554A">
      <w:pPr>
        <w:spacing w:before="0" w:after="0" w:line="240" w:lineRule="auto"/>
      </w:pPr>
      <w:r>
        <w:separator/>
      </w:r>
    </w:p>
  </w:endnote>
  <w:endnote w:type="continuationSeparator" w:id="0">
    <w:p w14:paraId="780B7EA1" w14:textId="77777777" w:rsidR="005F79FD" w:rsidRDefault="005F79FD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A17EF2" w14:textId="77777777" w:rsidR="002163EE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2B4294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34F3DC" w14:textId="77777777" w:rsidR="005F79FD" w:rsidRDefault="005F79FD" w:rsidP="00C6554A">
      <w:pPr>
        <w:spacing w:before="0" w:after="0" w:line="240" w:lineRule="auto"/>
      </w:pPr>
      <w:r>
        <w:separator/>
      </w:r>
    </w:p>
  </w:footnote>
  <w:footnote w:type="continuationSeparator" w:id="0">
    <w:p w14:paraId="183C549F" w14:textId="77777777" w:rsidR="005F79FD" w:rsidRDefault="005F79FD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569846445">
    <w:abstractNumId w:val="9"/>
  </w:num>
  <w:num w:numId="2" w16cid:durableId="1117679858">
    <w:abstractNumId w:val="8"/>
  </w:num>
  <w:num w:numId="3" w16cid:durableId="1430734546">
    <w:abstractNumId w:val="8"/>
  </w:num>
  <w:num w:numId="4" w16cid:durableId="1894265243">
    <w:abstractNumId w:val="9"/>
  </w:num>
  <w:num w:numId="5" w16cid:durableId="2118942103">
    <w:abstractNumId w:val="12"/>
  </w:num>
  <w:num w:numId="6" w16cid:durableId="144006726">
    <w:abstractNumId w:val="10"/>
  </w:num>
  <w:num w:numId="7" w16cid:durableId="765079923">
    <w:abstractNumId w:val="11"/>
  </w:num>
  <w:num w:numId="8" w16cid:durableId="421877370">
    <w:abstractNumId w:val="7"/>
  </w:num>
  <w:num w:numId="9" w16cid:durableId="527452496">
    <w:abstractNumId w:val="6"/>
  </w:num>
  <w:num w:numId="10" w16cid:durableId="1713074361">
    <w:abstractNumId w:val="5"/>
  </w:num>
  <w:num w:numId="11" w16cid:durableId="1377192898">
    <w:abstractNumId w:val="4"/>
  </w:num>
  <w:num w:numId="12" w16cid:durableId="520245576">
    <w:abstractNumId w:val="3"/>
  </w:num>
  <w:num w:numId="13" w16cid:durableId="395931486">
    <w:abstractNumId w:val="2"/>
  </w:num>
  <w:num w:numId="14" w16cid:durableId="1125470316">
    <w:abstractNumId w:val="1"/>
  </w:num>
  <w:num w:numId="15" w16cid:durableId="20499111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7389"/>
    <w:rsid w:val="001243D0"/>
    <w:rsid w:val="002554CD"/>
    <w:rsid w:val="00293686"/>
    <w:rsid w:val="00293B83"/>
    <w:rsid w:val="002B4294"/>
    <w:rsid w:val="0030554F"/>
    <w:rsid w:val="00333D0D"/>
    <w:rsid w:val="004765CB"/>
    <w:rsid w:val="004C049F"/>
    <w:rsid w:val="005000E2"/>
    <w:rsid w:val="005D2570"/>
    <w:rsid w:val="005F79FD"/>
    <w:rsid w:val="006A3CE7"/>
    <w:rsid w:val="006A576B"/>
    <w:rsid w:val="009D553C"/>
    <w:rsid w:val="00A0734F"/>
    <w:rsid w:val="00A54120"/>
    <w:rsid w:val="00B37389"/>
    <w:rsid w:val="00B77DB9"/>
    <w:rsid w:val="00C04BDE"/>
    <w:rsid w:val="00C6554A"/>
    <w:rsid w:val="00D10465"/>
    <w:rsid w:val="00DF73AD"/>
    <w:rsid w:val="00EA0557"/>
    <w:rsid w:val="00ED5DE7"/>
    <w:rsid w:val="00ED7C44"/>
    <w:rsid w:val="00EF2966"/>
    <w:rsid w:val="00F43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BF960F"/>
  <w15:chartTrackingRefBased/>
  <w15:docId w15:val="{FE81BEC6-AAFE-47C6-A9FE-5BB5E99B27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character" w:styleId="UnresolvedMention">
    <w:name w:val="Unresolved Mention"/>
    <w:basedOn w:val="DefaultParagraphFont"/>
    <w:uiPriority w:val="99"/>
    <w:semiHidden/>
    <w:unhideWhenUsed/>
    <w:rsid w:val="00B373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920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96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7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82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inkercademy.com/programmes/minecraft-hacker-camp/python-icon/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pappykojo/Library-management-system" TargetMode="External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oteng\AppData\Local\Microsoft\Office\16.0\DTS\en-US%7b48CAD55C-625F-4094-BC6B-5E4FF935A376%7d\%7b8D1707C6-802D-4854-97B5-FC7C7B11A9E4%7dtf02835058_win32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{8D1707C6-802D-4854-97B5-FC7C7B11A9E4}tf02835058_win32.dotx</Template>
  <TotalTime>143</TotalTime>
  <Pages>11</Pages>
  <Words>447</Words>
  <Characters>2549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Pappy Quodjo</dc:creator>
  <cp:keywords/>
  <dc:description/>
  <cp:lastModifiedBy>Pappy Quodjo</cp:lastModifiedBy>
  <cp:revision>2</cp:revision>
  <dcterms:created xsi:type="dcterms:W3CDTF">2022-09-04T08:14:00Z</dcterms:created>
  <dcterms:modified xsi:type="dcterms:W3CDTF">2022-09-04T10:37:00Z</dcterms:modified>
</cp:coreProperties>
</file>